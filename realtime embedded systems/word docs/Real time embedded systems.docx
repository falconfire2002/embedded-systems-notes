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docProps/custom.xml" ContentType="application/vnd.openxmlformats-officedocument.custom-properties+xml"/>
  <Default Extension="gif" ContentType="image/gif"/>
  <Default Extension="png" ContentType="image/png"/>
  <Default Extension="jpeg" ContentType="image/jpeg"/>
  <Default Extension="jpg" ContentType="image/jpeg"/>
  <Default Extension="ico" ContentType="image/ico"/>
  <Default Extension="tif" ContentType="image/tiff"/>
  <Default Extension="tiff" ContentType="image/tiff"/>
  <Default Extension="bmp" ContentType="image/bmp"/>
  <Default Extension="rtf" ContentType="application/rtf"/>
  <Default Extension="emf" ContentType="image/x-emf"/>
  <Default Extension="wmf" ContentType="image/x-wmf"/>
  <Default Extension="html" ContentType="application/xhtml+xml"/>
  <Default Extension="docx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="00886596" w:rsidP="00886596" w:rsidRDefault="00886596">
      <w:pPr>
        <w:rPr>
          <w:rFonts w:ascii="Arial" w:hAnsi="Arial" w:cs="Arial"/>
          <w:sz w:val="28"/>
          <w:szCs w:val="28"/>
        </w:rPr>
      </w:pPr>
    </w:p>
    <w:p w:rsidR="00886596" w:rsidP="00886596" w:rsidRDefault="00886596">
      <w:pPr>
        <w:rPr>
          <w:rFonts w:ascii="Arial" w:hAnsi="Arial" w:cs="Arial"/>
          <w:sz w:val="28"/>
          <w:szCs w:val="28"/>
        </w:rPr>
      </w:pPr>
    </w:p>
    <w:p w:rsidR="00886596" w:rsidP="00886596" w:rsidRDefault="00886596">
      <w:pPr>
        <w:rPr>
          <w:rFonts w:ascii="Arial" w:hAnsi="Arial" w:cs="Arial"/>
          <w:sz w:val="28"/>
          <w:szCs w:val="28"/>
        </w:rPr>
      </w:pPr>
    </w:p>
    <w:p w:rsidR="00886596" w:rsidP="00886596" w:rsidRDefault="00886596">
      <w:pPr>
        <w:rPr>
          <w:rFonts w:ascii="Arial" w:hAnsi="Arial" w:cs="Arial"/>
          <w:sz w:val="28"/>
          <w:szCs w:val="28"/>
        </w:rPr>
      </w:pPr>
    </w:p>
    <w:p w:rsidR="00886596" w:rsidP="00886596" w:rsidRDefault="00886596">
      <w:pPr>
        <w:rPr>
          <w:rFonts w:ascii="Arial" w:hAnsi="Arial" w:cs="Arial"/>
          <w:sz w:val="28"/>
          <w:szCs w:val="28"/>
        </w:rPr>
      </w:pPr>
    </w:p>
    <w:sdt>
      <w:sdtPr>
        <w:rPr>
          <w:rFonts w:ascii="Calibri" w:hAnsi="Calibri" w:cs="Arial"/>
          <w:b/>
          <w:caps/>
          <w:color w:val="2E74B5"/>
          <w:sz w:val="36"/>
          <w:szCs w:val="36"/>
        </w:rPr>
        <w:alias w:val="Title"/>
        <w:tag w:val=""/>
        <w:id w:val="-345639688"/>
        <w:placeholder>
          <w:docPart w:val="8BA81CEA765749D895689DC7C380867D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AE5846" w:rsidR="00886596" w:rsidP="00886596" w:rsidRDefault="00AE5846">
          <w:pPr>
            <w:jc w:val="center"/>
            <w:rPr>
              <w:rFonts w:ascii="Calibri" w:hAnsi="Calibri" w:cs="Arial"/>
              <w:b/>
              <w:caps/>
              <w:color w:val="2E74B5"/>
              <w:sz w:val="36"/>
              <w:szCs w:val="36"/>
            </w:rPr>
          </w:pPr>
          <w:r w:rsidRPr="00663387">
            <w:rPr>
              <w:rStyle w:val="TitleChar"/>
            </w:rPr>
            <w:t>Real time embedded systems</w:t>
          </w:r>
        </w:p>
      </w:sdtContent>
    </w:sdt>
    <w:p w:rsidR="00F706E8" w:rsidP="00C85CF0" w:rsidRDefault="00F706E8">
      <w:pPr>
        <w:jc w:val="center"/>
        <w:rPr>
          <w:rFonts w:ascii="Arial" w:hAnsi="Arial" w:cs="Arial"/>
        </w:rPr>
      </w:pPr>
    </w:p>
    <w:p w:rsidR="00F706E8" w:rsidP="00C85CF0" w:rsidRDefault="00F706E8">
      <w:pPr>
        <w:jc w:val="center"/>
        <w:rPr>
          <w:rFonts w:ascii="Arial" w:hAnsi="Arial" w:cs="Arial"/>
        </w:rPr>
      </w:pPr>
    </w:p>
    <w:p w:rsidR="00F706E8" w:rsidP="00C85CF0" w:rsidRDefault="00F706E8">
      <w:pPr>
        <w:jc w:val="center"/>
        <w:rPr>
          <w:rFonts w:ascii="Arial" w:hAnsi="Arial" w:cs="Arial"/>
        </w:rPr>
      </w:pPr>
    </w:p>
    <w:p w:rsidR="00F706E8" w:rsidP="00C85CF0" w:rsidRDefault="00F706E8">
      <w:pPr>
        <w:jc w:val="center"/>
        <w:rPr>
          <w:rFonts w:ascii="Arial" w:hAnsi="Arial" w:cs="Arial"/>
        </w:rPr>
      </w:pPr>
    </w:p>
    <w:p w:rsidR="00FA5441" w:rsidP="00C85CF0" w:rsidRDefault="00FA5441">
      <w:pPr>
        <w:jc w:val="center"/>
        <w:rPr>
          <w:rFonts w:ascii="Arial" w:hAnsi="Arial" w:cs="Arial"/>
        </w:rPr>
      </w:pPr>
    </w:p>
    <w:p w:rsidR="00FA5441" w:rsidP="00C85CF0" w:rsidRDefault="00FA5441">
      <w:pPr>
        <w:jc w:val="center"/>
        <w:rPr>
          <w:rFonts w:ascii="Arial" w:hAnsi="Arial" w:cs="Arial"/>
        </w:rPr>
      </w:pPr>
    </w:p>
    <w:p w:rsidR="00FA5441" w:rsidP="00C85CF0" w:rsidRDefault="00FA5441">
      <w:pPr>
        <w:jc w:val="center"/>
        <w:rPr>
          <w:rFonts w:ascii="Arial" w:hAnsi="Arial" w:cs="Arial"/>
        </w:rPr>
      </w:pPr>
    </w:p>
    <w:p w:rsidR="00F706E8" w:rsidP="00C85CF0" w:rsidRDefault="00F706E8">
      <w:pPr>
        <w:jc w:val="center"/>
        <w:rPr>
          <w:rFonts w:ascii="Arial" w:hAnsi="Arial" w:cs="Arial"/>
        </w:rPr>
      </w:pPr>
    </w:p>
    <w:p w:rsidRPr="0022057B" w:rsidR="00F706E8" w:rsidP="00C85CF0" w:rsidRDefault="00F706E8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="00C85CF0" w:rsidP="00C85CF0" w:rsidRDefault="00C85CF0">
      <w:pPr>
        <w:jc w:val="center"/>
        <w:rPr>
          <w:rFonts w:ascii="Arial" w:hAnsi="Arial" w:cs="Arial"/>
        </w:rPr>
      </w:pPr>
    </w:p>
    <w:p w:rsidR="00886596" w:rsidP="00C85CF0" w:rsidRDefault="00886596">
      <w:pPr>
        <w:jc w:val="center"/>
        <w:rPr>
          <w:rFonts w:ascii="Arial" w:hAnsi="Arial" w:cs="Arial"/>
        </w:rPr>
      </w:pPr>
    </w:p>
    <w:p w:rsidRPr="0022057B" w:rsidR="00886596" w:rsidP="00C85CF0" w:rsidRDefault="00886596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p w:rsidRPr="0022057B" w:rsidR="00C85CF0" w:rsidP="00C85CF0" w:rsidRDefault="00C85CF0">
      <w:pPr>
        <w:jc w:val="center"/>
        <w:rPr>
          <w:rFonts w:ascii="Arial" w:hAnsi="Arial" w:cs="Arial"/>
        </w:rPr>
      </w:pPr>
    </w:p>
    <w:sectPr w:rsidRPr="0022057B" w:rsidR="00C85CF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  <w:bookmarkStart w:name="_MV3BS_0" w:id="1"/>
    <w:bookmarkStart w:name="_MV3TS_taskmanagement_2" w:id="2"/>
    <w:p>
      <w:pPr>
        <w:pStyle w:val="Title"/>
      </w:pPr>
      <w:bookmarkStart w:name="BRANCH_0" w:id="3"/>
      <w:r>
        <w:rPr/>
        <w:t xml:space="preserve">Real time embedded systems</w:t>
      </w:r>
      <w:bookmarkEnd w:id="3"/>
    </w:p>
    <w:bookmarkStart w:name="_MV3XX_4" w:id="4"/>
    <w:p>
      <w:pPr/>
      <w:r>
        <w:rPr>
          <w:noProof/>
          <w:lang w:val="en-UK"/>
        </w:rPr>
        <w:drawing>
          <wp:inline distT="0" distB="0" distL="0" distR="0">
            <wp:extent cx="6120000" cy="2975000"/>
            <wp:docPr id="1" name="pic00001.png" title="MindMap 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00001.png" descr="MindMap Preview" title="MindMap Preview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9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bookmarkStart w:name="_Toc" w:id="99"/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4400088">
        <w:r>
          <w:rPr>
            <w:rStyle w:val="Hyperlink"/>
          </w:rPr>
          <w:t xml:space="preserve">Lecture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_Toc4400088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history="1" w:anchor="_Toc4400089">
        <w:r>
          <w:rPr>
            <w:rStyle w:val="Hyperlink"/>
          </w:rPr>
          <w:t xml:space="preserve">Hardware and software timer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_Toc4400089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0">
        <w:r>
          <w:rPr>
            <w:rStyle w:val="Hyperlink"/>
          </w:rPr>
          <w:t xml:space="preserve">Timers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_Toc4400090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1">
        <w:r>
          <w:rPr>
            <w:rStyle w:val="Hyperlink"/>
          </w:rPr>
          <w:t xml:space="preserve">Hardware timers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_Toc4400091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2">
        <w:r>
          <w:rPr>
            <w:rStyle w:val="Hyperlink"/>
          </w:rPr>
          <w:t xml:space="preserve">Capture mode for timers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_Toc4400092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3">
        <w:r>
          <w:rPr>
            <w:rStyle w:val="Hyperlink"/>
          </w:rPr>
          <w:t xml:space="preserve">PWM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_Toc4400093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4">
        <w:r>
          <w:rPr>
            <w:rStyle w:val="Hyperlink"/>
          </w:rPr>
          <w:t xml:space="preserve">Pros and cons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_Toc4400094 \h </w:instrText>
        </w:r>
        <w:r>
          <w:rPr>
            <w:webHidden/>
          </w:rPr>
          <w:fldChar w:fldCharType="end"/>
        </w:r>
      </w:hyperlink>
    </w:p>
    <w:p>
      <w:pPr>
        <w:pStyle w:val="TOC3"/>
        <w:tabs>
          <w:tab w:val="right" w:leader="dot" w:pos="9350"/>
        </w:tabs>
      </w:pPr>
      <w:hyperlink w:history="1" w:anchor="_Toc4400095">
        <w:r>
          <w:rPr>
            <w:rStyle w:val="Hyperlink"/>
          </w:rPr>
          <w:t xml:space="preserve">Software timer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_Toc4400095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history="1" w:anchor="_Toc4400096">
        <w:r>
          <w:rPr>
            <w:rStyle w:val="Hyperlink"/>
          </w:rPr>
          <w:t xml:space="preserve">Lab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_Toc4400096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history="1" w:anchor="_Toc4400097">
        <w:r>
          <w:rPr>
            <w:rStyle w:val="Hyperlink"/>
          </w:rPr>
          <w:t xml:space="preserve">Topic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_Toc4400097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history="1" w:anchor="_Toc4400098">
        <w:r>
          <w:rPr>
            <w:rStyle w:val="Hyperlink"/>
          </w:rPr>
          <w:t xml:space="preserve">Coursework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_Toc4400098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history="1" w:anchor="_Toc4400099">
        <w:r>
          <w:rPr>
            <w:rStyle w:val="Hyperlink"/>
          </w:rPr>
          <w:t xml:space="preserve">Timers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_Toc4400099 \h </w:instrText>
        </w:r>
        <w:r>
          <w:rPr>
            <w:webHidden/>
          </w:rPr>
          <w:fldChar w:fldCharType="end"/>
        </w:r>
      </w:hyperlink>
    </w:p>
    <w:p>
      <w:r>
        <w:fldChar w:fldCharType="end"/>
      </w:r>
    </w:p>
    <w:bookmarkEnd w:id="99"/>
    <w:p>
      <w:r>
        <w:br w:type="page"/>
      </w:r>
    </w:p>
    <w:p>
      <w:pPr>
        <w:ilvl w:val="0"/>
        <w:outlineLvl w:val="9"/>
        <w:rPr/>
      </w:pPr>
      <w:r>
        <w:rPr/>
        <w:t xml:space="preserve">By alex </w:t>
      </w:r>
    </w:p>
    <w:p>
      <w:pPr>
        <w:ilvl w:val="0"/>
        <w:outlineLvl w:val="9"/>
        <w:rPr/>
      </w:pPr>
      <w:r>
        <w:rPr/>
        <w:t xml:space="preserve">Power point </w:t>
      </w:r>
      <w:r>
        <w:rPr/>
        <w:t xml:space="preserve">https://ports-main-mdl-euwest2.s3.eu-west-2.amazonaws.com/f6/d7/f6d7402145d6702630bf8</w:t>
      </w:r>
      <w:r>
        <w:rPr/>
        <w:t xml:space="preserve">eeb8d365c4df83cb823?response-content-disposition=inline%3B%20filename%3D%22Timer_</w:t>
      </w:r>
      <w:r>
        <w:rPr/>
        <w:t xml:space="preserve">verified.pdf%22</w:t>
        <w:t>&amp;</w:t>
        <w:t xml:space="preserve">response-content-type=application%2Fpdf</w:t>
        <w:t>&amp;</w:t>
        <w:t xml:space="preserve">X-Amz-Content-Sha256=UNSIG</w:t>
      </w:r>
      <w:r>
        <w:rPr/>
        <w:t xml:space="preserve">NED-PAYLOAD</w:t>
        <w:t>&amp;</w:t>
        <w:t xml:space="preserve">X-Amz-Algorithm=AWS4-HMAC-SHA256</w:t>
        <w:t>&amp;</w:t>
        <w:t xml:space="preserve">X-Amz-Credential=AKIAWRN6GJ</w:t>
      </w:r>
      <w:r>
        <w:rPr/>
        <w:t xml:space="preserve">FLZ774IX4M%2F20260319%2Feu-west-2%2Fs3%2Faws4_request</w:t>
        <w:t>&amp;</w:t>
        <w:t xml:space="preserve">X-Amz-Date=20260319T</w:t>
      </w:r>
      <w:r>
        <w:rPr/>
        <w:t xml:space="preserve">103743Z</w:t>
        <w:t>&amp;</w:t>
        <w:t xml:space="preserve">X-Amz-SignedHeaders=host</w:t>
        <w:t>&amp;</w:t>
        <w:t xml:space="preserve">X-Amz-Expires=21557</w:t>
        <w:t>&amp;</w:t>
        <w:t xml:space="preserve">X-Amz-Signature=6ba4724d8</w:t>
      </w:r>
      <w:r>
        <w:rPr/>
        <w:t xml:space="preserve">ebc6297202cc83d519281594772d96bd14b6ede6e50797704e787bb</w:t>
      </w:r>
    </w:p>
    <w:p>
      <w:pPr>
        <w:ilvl w:val="0"/>
        <w:outlineLvl w:val="9"/>
        <w:rPr/>
      </w:pPr>
      <w:r>
        <w:rPr/>
        <w:t xml:space="preserve">Or see </w:t>
      </w:r>
    </w:p>
    <w:p>
      <w:pPr>
        <w:ilvl w:val="0"/>
        <w:outlineLvl w:val="9"/>
        <w:rPr/>
      </w:pPr>
      <w:r>
        <w:rPr/>
        <w:t xml:space="preserve">My github here() i will check the power points and take bits to work as assistance</w:t>
      </w:r>
    </w:p>
    <w:p>
      <w:pPr>
        <w:ilvl w:val="0"/>
        <w:outlineLvl w:val="9"/>
        <w:rPr/>
      </w:pPr>
      <w:r>
        <w:rPr/>
      </w:r>
    </w:p>
    <w:bookmarkEnd w:id="2"/>
    <w:bookmarkEnd w:id="1"/>
    <w:bookmarkStart w:name="_MV3BS_1" w:id="5"/>
    <w:p>
      <w:pPr>
        <w:pStyle w:val="Heading1"/>
      </w:pPr>
      <w:bookmarkStart w:name="_Toc4400088" w:id="87"/>
      <w:bookmarkStart w:name="BRANCH_1" w:id="6"/>
      <w:r>
        <w:rPr/>
        <w:t xml:space="preserve">Lecture</w:t>
      </w:r>
      <w:bookmarkEnd w:id="6"/>
      <w:bookmarkEnd w:id="87"/>
    </w:p>
    <w:p>
      <w:pPr/>
      <w:r>
        <w:rPr/>
        <w:t xml:space="preserve"/>
      </w:r>
    </w:p>
    <w:bookmarkEnd w:id="5"/>
    <w:bookmarkStart w:name="_MV3BS_2" w:id="7"/>
    <w:p>
      <w:pPr>
        <w:pStyle w:val="Heading2"/>
      </w:pPr>
      <w:bookmarkStart w:name="_Toc4400089" w:id="88"/>
      <w:bookmarkStart w:name="BRANCH_2" w:id="8"/>
      <w:r>
        <w:rPr/>
        <w:t xml:space="preserve">Hardware and software timer</w:t>
      </w:r>
      <w:bookmarkEnd w:id="8"/>
      <w:bookmarkEnd w:id="88"/>
    </w:p>
    <w:p>
      <w:pPr/>
      <w:r>
        <w:rPr/>
        <w:t xml:space="preserve"/>
      </w:r>
    </w:p>
    <w:bookmarkEnd w:id="7"/>
    <w:bookmarkStart w:name="_MV3BS_3" w:id="9"/>
    <w:p>
      <w:pPr>
        <w:pStyle w:val="Heading3"/>
      </w:pPr>
      <w:bookmarkStart w:name="_Toc4400090" w:id="89"/>
      <w:bookmarkStart w:name="BRANCH_3" w:id="10"/>
      <w:r>
        <w:rPr/>
        <w:t xml:space="preserve">Timers</w:t>
      </w:r>
      <w:bookmarkEnd w:id="10"/>
      <w:bookmarkEnd w:id="89"/>
    </w:p>
    <w:p>
      <w:pPr>
        <w:ilvl w:val="0"/>
        <w:outlineLvl w:val="9"/>
        <w:rPr/>
      </w:pPr>
      <w:r>
        <w:rPr/>
        <w:t xml:space="preserve">Why</w:t>
      </w:r>
    </w:p>
    <w:p>
      <w:pPr>
        <w:ilvl w:val="0"/>
        <w:outlineLvl w:val="9"/>
        <w:rPr/>
      </w:pPr>
      <w:r>
        <w:rPr/>
        <w:t xml:space="preserve">Timers act as heart beats for the system enabling systems to accurately respond to time </w:t>
      </w:r>
      <w:r>
        <w:rPr/>
        <w:t xml:space="preserve">dependent systems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Embedded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Abs breaks wheel speed measurements  have a precision of microseconds.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Smart thermo stats have an accuracy of seconds. </w:t>
      </w:r>
    </w:p>
    <w:p>
      <w:pPr>
        <w:ilvl w:val="0"/>
        <w:outlineLvl w:val="9"/>
        <w:rPr/>
      </w:pPr>
      <w:r>
        <w:rPr/>
        <w:t xml:space="preserve">These are examples we should understand that not all timers need same precision.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Approach 1 </w:t>
      </w:r>
    </w:p>
    <w:p>
      <w:pPr>
        <w:ilvl w:val="0"/>
        <w:outlineLvl w:val="9"/>
        <w:rPr/>
      </w:pPr>
      <w:r>
        <w:rPr/>
        <w:t xml:space="preserve">While loops / for loops these waste time and cpus are locked in 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Apporach 2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Hardware timer + interupt this leaves the CPU to do what it wants while the function is </w:t>
      </w:r>
      <w:r>
        <w:rPr/>
        <w:t xml:space="preserve">interrupted.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Most systems have a watchdog timer this timer resets the entier cpu/mcu if its ever locked or </w:t>
      </w:r>
      <w:r>
        <w:rPr/>
        <w:t xml:space="preserve">stuck this timer simply expects to be updated if its not then it will reset it does not care that </w:t>
      </w:r>
      <w:r>
        <w:rPr/>
        <w:t xml:space="preserve">you are doing something as such you add time to this timer regularly for operating systems </w:t>
      </w:r>
      <w:r>
        <w:rPr/>
        <w:t xml:space="preserve">this is less of an issue as it handles the watchdog timer.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9"/>
    <w:bookmarkStart w:name="_MV3BS_4" w:id="11"/>
    <w:p>
      <w:pPr>
        <w:pStyle w:val="Heading4"/>
      </w:pPr>
      <w:bookmarkStart w:name="BRANCH_4" w:id="12"/>
      <w:r>
        <w:rPr/>
        <w:t xml:space="preserve">Watchdog timers</w:t>
      </w:r>
      <w:bookmarkEnd w:id="12"/>
    </w:p>
    <w:p>
      <w:pPr>
        <w:ilvl w:val="0"/>
        <w:outlineLvl w:val="9"/>
        <w:rPr/>
      </w:pPr>
      <w:r>
        <w:rPr/>
        <w:t xml:space="preserve">https://en.wikipedia.org/wiki/Mars_Pathfinder</w:t>
      </w:r>
      <w:r>
        <w:rPr/>
        <w:t xml:space="preserve"> </w:t>
      </w:r>
    </w:p>
    <w:p>
      <w:pPr>
        <w:ilvl w:val="0"/>
        <w:outlineLvl w:val="9"/>
        <w:rPr/>
      </w:pPr>
      <w:r>
        <w:rPr/>
        <w:t xml:space="preserve">https://en.wikipedia.org/wiki/Priority_inversion</w:t>
      </w:r>
      <w:r>
        <w:rPr/>
        <w:t xml:space="preserve"> </w:t>
      </w:r>
    </w:p>
    <w:p>
      <w:pPr>
        <w:ilvl w:val="0"/>
        <w:outlineLvl w:val="9"/>
        <w:rPr/>
      </w:pPr>
      <w:r>
        <w:rPr/>
        <w:t xml:space="preserve">this is a bug that was caused by a poorly designed watch dog timer </w:t>
      </w:r>
      <w:r>
        <w:rPr/>
      </w:r>
    </w:p>
    <w:bookmarkEnd w:id="11"/>
    <w:bookmarkStart w:name="_MV3BS_5" w:id="13"/>
    <w:p>
      <w:pPr>
        <w:pStyle w:val="Heading3"/>
      </w:pPr>
      <w:bookmarkStart w:name="_Toc4400091" w:id="90"/>
      <w:bookmarkStart w:name="BRANCH_5" w:id="14"/>
      <w:r>
        <w:rPr/>
        <w:t xml:space="preserve">Hardware timers</w:t>
      </w:r>
      <w:bookmarkEnd w:id="14"/>
      <w:bookmarkEnd w:id="90"/>
    </w:p>
    <w:p>
      <w:pPr>
        <w:ilvl w:val="0"/>
        <w:outlineLvl w:val="9"/>
        <w:rPr/>
      </w:pPr>
      <w:r>
        <w:rPr/>
        <w:t xml:space="preserve">Their are multiple types of hardware timer depending on process and processor 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For esp32 their are two types</w:t>
      </w:r>
    </w:p>
    <w:p>
      <w:pPr>
        <w:ilvl w:val="0"/>
        <w:outlineLvl w:val="9"/>
        <w:rPr/>
      </w:pPr>
      <w:r>
        <w:rPr/>
        <w:t xml:space="preserve">Watchdog</w:t>
      </w:r>
    </w:p>
    <w:p>
      <w:pPr>
        <w:ilvl w:val="0"/>
        <w:outlineLvl w:val="9"/>
        <w:rPr/>
      </w:pPr>
      <w:r>
        <w:rPr/>
        <w:t xml:space="preserve">General purpose</w:t>
      </w:r>
    </w:p>
    <w:p>
      <w:pPr>
        <w:ilvl w:val="0"/>
        <w:outlineLvl w:val="9"/>
        <w:rPr/>
      </w:pPr>
      <w:r>
        <w:rPr/>
        <w:t xml:space="preserve">You can use the general purpose but not the watchdog for processing generally.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Hardware timers have 4 parts </w:t>
      </w:r>
    </w:p>
    <w:p>
      <w:pPr>
        <w:ilvl w:val="0"/>
        <w:outlineLvl w:val="9"/>
        <w:rPr/>
      </w:pPr>
      <w:r>
        <w:rPr/>
        <w:t xml:space="preserve">Clock source 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Prescaler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Counter register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Compare register</w:t>
      </w:r>
    </w:p>
    <w:bookmarkEnd w:id="13"/>
    <w:bookmarkStart w:name="_MV3BS_6" w:id="15"/>
    <w:p>
      <w:pPr>
        <w:pStyle w:val="Heading4"/>
      </w:pPr>
      <w:bookmarkStart w:name="BRANCH_6" w:id="16"/>
      <w:r>
        <w:rPr/>
        <w:t xml:space="preserve">Comps</w:t>
      </w:r>
      <w:bookmarkEnd w:id="16"/>
    </w:p>
    <w:p>
      <w:pPr/>
      <w:r>
        <w:rPr/>
        <w:t xml:space="preserve"/>
      </w:r>
    </w:p>
    <w:bookmarkEnd w:id="15"/>
    <w:bookmarkStart w:name="_MV3BS_7" w:id="17"/>
    <w:p>
      <w:pPr>
        <w:pStyle w:val="Heading5"/>
      </w:pPr>
      <w:bookmarkStart w:name="BRANCH_7" w:id="18"/>
      <w:r>
        <w:rPr/>
        <w:t xml:space="preserve">Clock source</w:t>
      </w:r>
      <w:bookmarkEnd w:id="18"/>
    </w:p>
    <w:p>
      <w:pPr>
        <w:ilvl w:val="0"/>
        <w:outlineLvl w:val="9"/>
        <w:rPr/>
      </w:pPr>
      <w:r>
        <w:rPr/>
        <w:t xml:space="preserve">Internal oscilator with a defiend freq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normaly an external crystal with a clock pin</w:t>
      </w:r>
    </w:p>
    <w:p>
      <w:pPr>
        <w:ilvl w:val="0"/>
        <w:outlineLvl w:val="9"/>
        <w:rPr/>
      </w:pPr>
      <w:r>
        <w:rPr/>
      </w:r>
    </w:p>
    <w:bookmarkEnd w:id="17"/>
    <w:bookmarkStart w:name="_MV3BS_8" w:id="19"/>
    <w:p>
      <w:pPr>
        <w:pStyle w:val="Heading5"/>
      </w:pPr>
      <w:bookmarkStart w:name="BRANCH_8" w:id="20"/>
      <w:r>
        <w:rPr/>
        <w:t xml:space="preserve">Prescaler</w:t>
      </w:r>
      <w:bookmarkEnd w:id="20"/>
    </w:p>
    <w:p>
      <w:pPr>
        <w:ilvl w:val="0"/>
        <w:outlineLvl w:val="9"/>
        <w:rPr/>
      </w:pPr>
      <w:r>
        <w:rPr/>
        <w:t xml:space="preserve">Divides the clock to a different rate normaly timer  freq = cloc_freq/ prescaler.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For example we want 10khz 72MHz/7200 = 10khz so 0.1ms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19"/>
    <w:bookmarkStart w:name="_MV3BS_9" w:id="21"/>
    <w:p>
      <w:pPr>
        <w:pStyle w:val="Heading6"/>
      </w:pPr>
      <w:bookmarkStart w:name="BRANCH_9" w:id="22"/>
      <w:r>
        <w:rPr/>
        <w:t xml:space="preserve">Speed control</w:t>
      </w:r>
      <w:bookmarkEnd w:id="22"/>
    </w:p>
    <w:p>
      <w:pPr>
        <w:ilvl w:val="0"/>
        <w:outlineLvl w:val="9"/>
        <w:rPr/>
      </w:pPr>
      <w:r>
        <w:rPr/>
        <w:t xml:space="preserve">1 division = same speed as the clock so by pass</w:t>
      </w:r>
    </w:p>
    <w:p>
      <w:pPr>
        <w:ilvl w:val="0"/>
        <w:outlineLvl w:val="9"/>
        <w:rPr/>
      </w:pPr>
      <w:r>
        <w:rPr/>
        <w:t xml:space="preserve">if 72mhz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72 = 1mhz micorsecond timing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7200 = 10 khz  millisecond events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72000 1khz second range timing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Define the fastest the system will ever need to respond and then decide the prescaler you </w:t>
      </w:r>
      <w:r>
        <w:rPr/>
        <w:t xml:space="preserve">need if its too fast your wasitng cpu time if your too slow you miss the deadline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21"/>
    <w:bookmarkStart w:name="_MV3BS_10" w:id="23"/>
    <w:p>
      <w:pPr>
        <w:pStyle w:val="Heading5"/>
      </w:pPr>
      <w:bookmarkStart w:name="BRANCH_10" w:id="24"/>
      <w:r>
        <w:rPr/>
        <w:t xml:space="preserve">Counter register</w:t>
      </w:r>
      <w:bookmarkEnd w:id="24"/>
    </w:p>
    <w:p>
      <w:pPr>
        <w:ilvl w:val="0"/>
        <w:outlineLvl w:val="9"/>
        <w:rPr/>
      </w:pPr>
      <w:r>
        <w:rPr/>
        <w:t xml:space="preserve">Counter register counts up or down on each tick </w:t>
      </w:r>
    </w:p>
    <w:p>
      <w:pPr>
        <w:ilvl w:val="0"/>
        <w:outlineLvl w:val="9"/>
        <w:rPr/>
      </w:pPr>
      <w:r>
        <w:rPr/>
        <w:t xml:space="preserve">This could be 8 16 or 32 bits</w:t>
      </w:r>
    </w:p>
    <w:p>
      <w:pPr>
        <w:ilvl w:val="0"/>
        <w:outlineLvl w:val="9"/>
        <w:rPr/>
      </w:pPr>
      <w:r>
        <w:rPr/>
      </w:r>
    </w:p>
    <w:bookmarkEnd w:id="23"/>
    <w:bookmarkStart w:name="_MV3BS_11" w:id="25"/>
    <w:p>
      <w:pPr>
        <w:pStyle w:val="Heading6"/>
      </w:pPr>
      <w:bookmarkStart w:name="BRANCH_11" w:id="26"/>
      <w:r>
        <w:rPr/>
        <w:t xml:space="preserve">Bit width matter</w:t>
      </w:r>
      <w:bookmarkEnd w:id="26"/>
    </w:p>
    <w:p>
      <w:pPr>
        <w:ilvl w:val="0"/>
        <w:outlineLvl w:val="9"/>
        <w:rPr/>
      </w:pPr>
      <w:r>
        <w:rPr/>
        <w:t xml:space="preserve">8 bit 256 bit count at prescaler of 1 it lasts 3.6 us 233ms</w:t>
      </w:r>
    </w:p>
    <w:tbl>
      <w:tblGrid>
        <w:gridCol w:w="4358"/>
        <w:gridCol w:w="4358"/>
        <w:gridCol w:w="4358"/>
        <w:gridCol w:w="4358"/>
      </w:tblGrid>
      <w:tr>
        <w:tblPrEx/>
        <w:trPr/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Counter width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Max count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Prescaler =1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Prescaler at 65536</w:t>
            </w:r>
          </w:p>
        </w:tc>
      </w:tr>
      <w:tr>
        <w:tblPrEx/>
        <w:trPr/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8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256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3.6us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233 ms</w:t>
            </w:r>
          </w:p>
        </w:tc>
      </w:tr>
      <w:tr>
        <w:tblPrEx/>
        <w:trPr/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16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65,536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0.91ms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59.6 s</w:t>
            </w:r>
          </w:p>
        </w:tc>
      </w:tr>
      <w:tr>
        <w:tblPrEx/>
        <w:trPr/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32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4,294,967,296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59.6 s</w:t>
            </w:r>
          </w:p>
        </w:tc>
        <w:tc>
          <w:tcPr>
            <w:tcW w:w="4358" w:type="auto"/>
            <w:tcMar>
              <w:left w:w="60" w:type="dxa"/>
              <w:right w:w="60" w:type="dxa"/>
            </w:tcMar>
            <w:tcBorders>
              <w:left w:val="single" w:color="auto" w:sz="4"/>
              <w:right w:val="single" w:color="auto" w:sz="4"/>
              <w:top w:val="single" w:color="auto" w:sz="4"/>
              <w:bottom w:val="single" w:color="auto" w:sz="4"/>
            </w:tcBorders>
          </w:tcPr>
          <w:p>
            <w:pPr>
              <w:ilvl w:val="0"/>
              <w:outlineLvl w:val="9"/>
              <w:rPr/>
            </w:pPr>
            <w:r>
              <w:rPr/>
              <w:t xml:space="preserve">~3.9 million s</w:t>
            </w:r>
          </w:p>
        </w:tc>
      </w:tr>
    </w:tbl>
    <w:p>
      <w:pPr>
        <w:ilvl w:val="0"/>
        <w:outlineLvl w:val="9"/>
        <w:rPr/>
      </w:pPr>
      <w:r>
        <w:rPr/>
        <w:t xml:space="preserve">a large number of mcus use arm cortext m mcus have 3 - 12 timers depending on the cor </w:t>
      </w:r>
      <w:r>
        <w:rPr/>
        <w:t xml:space="preserve">you pick. </w:t>
      </w:r>
    </w:p>
    <w:p>
      <w:pPr>
        <w:ilvl w:val="0"/>
        <w:outlineLvl w:val="9"/>
        <w:rPr/>
      </w:pPr>
      <w:r>
        <w:rPr/>
        <w:t xml:space="preserve">TIM = Timer  (so tim1 is timer 1)</w:t>
      </w:r>
    </w:p>
    <w:p>
      <w:pPr>
        <w:ilvl w:val="0"/>
        <w:outlineLvl w:val="9"/>
        <w:rPr/>
      </w:pPr>
      <w:r>
        <w:rPr/>
        <w:t xml:space="preserve">STM32F103</w:t>
      </w:r>
    </w:p>
    <w:p>
      <w:pPr>
        <w:ilvl w:val="0"/>
        <w:outlineLvl w:val="9"/>
        <w:rPr/>
      </w:pPr>
      <w:r>
        <w:rPr/>
        <w:t xml:space="preserve">TIM1,TIM8: 16bit advanced timers</w:t>
      </w:r>
    </w:p>
    <w:p>
      <w:pPr>
        <w:ilvl w:val="0"/>
        <w:outlineLvl w:val="9"/>
        <w:rPr/>
      </w:pPr>
      <w:r>
        <w:rPr/>
        <w:t xml:space="preserve">TIM2,TIM3,TIM4: 16bit general purpose</w:t>
      </w:r>
    </w:p>
    <w:p>
      <w:pPr>
        <w:ilvl w:val="0"/>
        <w:outlineLvl w:val="9"/>
        <w:rPr/>
      </w:pPr>
      <w:r>
        <w:rPr/>
        <w:t xml:space="preserve">SysTick: 24bit system timer used by rtos</w:t>
      </w:r>
    </w:p>
    <w:p>
      <w:pPr>
        <w:ilvl w:val="0"/>
        <w:outlineLvl w:val="9"/>
        <w:rPr/>
      </w:pPr>
      <w:r>
        <w:rPr/>
      </w:r>
    </w:p>
    <w:bookmarkEnd w:id="25"/>
    <w:bookmarkStart w:name="_MV3BS_12" w:id="27"/>
    <w:p>
      <w:pPr>
        <w:pStyle w:val="Heading5"/>
      </w:pPr>
      <w:bookmarkStart w:name="BRANCH_12" w:id="28"/>
      <w:r>
        <w:rPr/>
        <w:t xml:space="preserve">Compare register</w:t>
      </w:r>
      <w:bookmarkEnd w:id="28"/>
    </w:p>
    <w:p>
      <w:pPr>
        <w:ilvl w:val="0"/>
        <w:outlineLvl w:val="9"/>
        <w:rPr/>
      </w:pPr>
      <w:r>
        <w:rPr/>
        <w:t xml:space="preserve">When the counter  == the compare register we reset the counter register and trigger the </w:t>
      </w:r>
      <w:r>
        <w:rPr/>
        <w:t xml:space="preserve">hardware timer</w:t>
      </w:r>
    </w:p>
    <w:p>
      <w:pPr>
        <w:ilvl w:val="0"/>
        <w:outlineLvl w:val="9"/>
        <w:rPr/>
      </w:pPr>
      <w:r>
        <w:rPr/>
      </w:r>
    </w:p>
    <w:bookmarkEnd w:id="27"/>
    <w:bookmarkStart w:name="_MV3BS_13" w:id="29"/>
    <w:p>
      <w:pPr>
        <w:pStyle w:val="Heading4"/>
      </w:pPr>
      <w:bookmarkStart w:name="BRANCH_13" w:id="30"/>
      <w:r>
        <w:rPr/>
        <w:t xml:space="preserve">How it counts</w:t>
      </w:r>
      <w:bookmarkEnd w:id="30"/>
    </w:p>
    <w:p>
      <w:pPr>
        <w:ilvl w:val="0"/>
        <w:outlineLvl w:val="9"/>
        <w:rPr/>
      </w:pPr>
      <w:r>
        <w:rPr/>
        <w:t xml:space="preserve">T period = (prescaler * (autoReload +1) )/fclock</w:t>
      </w:r>
    </w:p>
    <w:p>
      <w:pPr>
        <w:ilvl w:val="0"/>
        <w:outlineLvl w:val="9"/>
        <w:rPr/>
      </w:pPr>
      <w:r>
        <w:rPr/>
        <w:t xml:space="preserve">When the auto reload triggers it causes a pulse(i think bit confused by his explination)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29"/>
    <w:bookmarkStart w:name="_MV3BS_14" w:id="31"/>
    <w:p>
      <w:pPr>
        <w:pStyle w:val="Heading4"/>
      </w:pPr>
      <w:bookmarkStart w:name="BRANCH_14" w:id="32"/>
      <w:r>
        <w:rPr/>
        <w:t xml:space="preserve">Timer modes</w:t>
      </w:r>
      <w:bookmarkEnd w:id="32"/>
    </w:p>
    <w:p>
      <w:pPr>
        <w:ilvl w:val="0"/>
        <w:outlineLvl w:val="9"/>
        <w:rPr/>
      </w:pPr>
      <w:r>
        <w:rPr/>
        <w:t xml:space="preserve">Need to figure out which a processor is other wise the system will not work properly</w:t>
      </w:r>
    </w:p>
    <w:p>
      <w:pPr>
        <w:ilvl w:val="0"/>
        <w:outlineLvl w:val="9"/>
        <w:rPr/>
      </w:pPr>
      <w:r>
        <w:rPr/>
        <w:t xml:space="preserve">Count up mode (most common)</w:t>
      </w:r>
    </w:p>
    <w:p>
      <w:pPr>
        <w:ilvl w:val="0"/>
        <w:outlineLvl w:val="9"/>
        <w:rPr/>
      </w:pPr>
      <w:r>
        <w:rPr/>
        <w:t xml:space="preserve">0 -</w:t>
        <w:t>&gt;</w:t>
        <w:t xml:space="preserve">1 -</w:t>
        <w:t>&gt;</w:t>
        <w:t xml:space="preserve">2 and so in this one is  easiest to use and very common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Count down mode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Center alligned mode (used for advanced PWM)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Counts to max compares if it matches the max and then counts down and monitors the pulse </w:t>
      </w:r>
      <w:r>
        <w:rPr/>
        <w:t xml:space="preserve">(think)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This </w:t>
      </w:r>
    </w:p>
    <w:bookmarkEnd w:id="31"/>
    <w:bookmarkStart w:name="_MV3BS_15" w:id="33"/>
    <w:p>
      <w:pPr>
        <w:pStyle w:val="Heading4"/>
      </w:pPr>
      <w:bookmarkStart w:name="BRANCH_15" w:id="34"/>
      <w:r>
        <w:rPr/>
        <w:t xml:space="preserve">Configuration example</w:t>
      </w:r>
      <w:bookmarkEnd w:id="34"/>
    </w:p>
    <w:p>
      <w:pPr>
        <w:ilvl w:val="0"/>
        <w:outlineLvl w:val="9"/>
        <w:rPr/>
      </w:pPr>
      <w:r>
        <w:rPr/>
        <w:t xml:space="preserve">// configure TIM2 for stm32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RCC-</w:t>
        <w:t>&gt;</w:t>
        <w:t xml:space="preserve">APV1ENR |= RCC_APB1ENR_TIM2EN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TIM</w:t>
      </w:r>
    </w:p>
    <w:bookmarkEnd w:id="33"/>
    <w:bookmarkStart w:name="_MV3BS_16" w:id="35"/>
    <w:p>
      <w:pPr>
        <w:pStyle w:val="Heading3"/>
      </w:pPr>
      <w:bookmarkStart w:name="_Toc4400092" w:id="91"/>
      <w:bookmarkStart w:name="BRANCH_16" w:id="36"/>
      <w:r>
        <w:rPr/>
        <w:t xml:space="preserve">Capture mode for timers</w:t>
      </w:r>
      <w:bookmarkEnd w:id="36"/>
      <w:bookmarkEnd w:id="91"/>
    </w:p>
    <w:p>
      <w:pPr>
        <w:ilvl w:val="0"/>
        <w:outlineLvl w:val="9"/>
        <w:rPr/>
      </w:pPr>
      <w:r>
        <w:rPr/>
        <w:t xml:space="preserve">This is used for measuring things so</w:t>
      </w:r>
    </w:p>
    <w:p>
      <w:pPr>
        <w:ilvl w:val="0"/>
        <w:outlineLvl w:val="9"/>
        <w:rPr/>
      </w:pPr>
      <w:r>
        <w:rPr/>
        <w:t xml:space="preserve">Capture the rpm of a system </w:t>
      </w:r>
    </w:p>
    <w:p>
      <w:pPr>
        <w:ilvl w:val="0"/>
        <w:outlineLvl w:val="9"/>
        <w:rPr/>
      </w:pPr>
      <w:r>
        <w:rPr/>
        <w:t xml:space="preserve">At each rising edge you capture a bit of data and then  you can do understand the speed of </w:t>
      </w:r>
      <w:r>
        <w:rPr/>
        <w:t xml:space="preserve">the system(maybe again he lost me)</w:t>
      </w:r>
    </w:p>
    <w:p>
      <w:pPr>
        <w:ilvl w:val="0"/>
        <w:outlineLvl w:val="9"/>
        <w:rPr/>
      </w:pPr>
      <w:r>
        <w:rPr/>
      </w:r>
    </w:p>
    <w:bookmarkEnd w:id="35"/>
    <w:bookmarkStart w:name="_MV3BS_17" w:id="37"/>
    <w:p>
      <w:pPr>
        <w:pStyle w:val="Heading3"/>
      </w:pPr>
      <w:bookmarkStart w:name="_Toc4400093" w:id="92"/>
      <w:bookmarkStart w:name="BRANCH_17" w:id="38"/>
      <w:r>
        <w:rPr/>
        <w:t xml:space="preserve">PWM</w:t>
      </w:r>
      <w:bookmarkEnd w:id="38"/>
      <w:bookmarkEnd w:id="92"/>
    </w:p>
    <w:p>
      <w:pPr/>
      <w:r>
        <w:rPr/>
        <w:t xml:space="preserve"/>
      </w:r>
    </w:p>
    <w:bookmarkEnd w:id="37"/>
    <w:bookmarkStart w:name="_MV3BS_18" w:id="39"/>
    <w:p>
      <w:pPr>
        <w:pStyle w:val="Heading4"/>
      </w:pPr>
      <w:bookmarkStart w:name="BRANCH_18" w:id="40"/>
      <w:r>
        <w:rPr/>
        <w:t xml:space="preserve">Generating pwm waveforms </w:t>
      </w:r>
      <w:bookmarkEnd w:id="40"/>
    </w:p>
    <w:p>
      <w:pPr>
        <w:ilvl w:val="0"/>
        <w:outlineLvl w:val="9"/>
        <w:rPr/>
      </w:pPr>
      <w:r>
        <w:rPr/>
        <w:t xml:space="preserve">Const uint8_t sien_table[64] ={128,140,153};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Volatile uint8_t sample_index =0;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39"/>
    <w:bookmarkStart w:name="_MV3BS_19" w:id="41"/>
    <w:p>
      <w:pPr>
        <w:pStyle w:val="Heading4"/>
      </w:pPr>
      <w:bookmarkStart w:name="BRANCH_19" w:id="42"/>
      <w:r>
        <w:rPr/>
        <w:t xml:space="preserve">Pwm applications</w:t>
      </w:r>
      <w:bookmarkEnd w:id="42"/>
    </w:p>
    <w:p>
      <w:pPr>
        <w:ilvl w:val="0"/>
        <w:outlineLvl w:val="9"/>
        <w:rPr/>
      </w:pPr>
      <w:r>
        <w:rPr/>
        <w:t xml:space="preserve">Fast motors </w:t>
      </w:r>
    </w:p>
    <w:p>
      <w:pPr>
        <w:ilvl w:val="0"/>
        <w:outlineLvl w:val="9"/>
        <w:rPr/>
      </w:pPr>
      <w:r>
        <w:rPr/>
        <w:t xml:space="preserve">Typical freqs between 10khz and 25khz </w:t>
      </w:r>
    </w:p>
    <w:bookmarkEnd w:id="41"/>
    <w:bookmarkStart w:name="_MV3BS_20" w:id="43"/>
    <w:p>
      <w:pPr>
        <w:pStyle w:val="Heading3"/>
      </w:pPr>
      <w:bookmarkStart w:name="_Toc4400094" w:id="93"/>
      <w:bookmarkStart w:name="BRANCH_20" w:id="44"/>
      <w:r>
        <w:rPr/>
        <w:t xml:space="preserve">Pros and cons</w:t>
      </w:r>
      <w:bookmarkEnd w:id="44"/>
      <w:bookmarkEnd w:id="93"/>
    </w:p>
    <w:p>
      <w:pPr>
        <w:ilvl w:val="0"/>
        <w:outlineLvl w:val="9"/>
        <w:rPr/>
      </w:pPr>
      <w:r>
        <w:rPr/>
        <w:t xml:space="preserve">use hardware timers where you need precision use software where you don't</w:t>
      </w:r>
    </w:p>
    <w:p>
      <w:pPr>
        <w:ilvl w:val="0"/>
        <w:outlineLvl w:val="9"/>
        <w:rPr/>
      </w:pPr>
      <w:r>
        <w:rPr/>
      </w:r>
    </w:p>
    <w:bookmarkEnd w:id="43"/>
    <w:bookmarkStart w:name="_MV3BS_21" w:id="45"/>
    <w:p>
      <w:pPr>
        <w:pStyle w:val="Heading4"/>
      </w:pPr>
      <w:bookmarkStart w:name="BRANCH_21" w:id="46"/>
      <w:r>
        <w:rPr/>
        <w:t xml:space="preserve">Limits</w:t>
      </w:r>
      <w:bookmarkEnd w:id="46"/>
    </w:p>
    <w:p>
      <w:pPr>
        <w:ilvl w:val="0"/>
        <w:outlineLvl w:val="9"/>
        <w:rPr/>
      </w:pPr>
      <w:r>
        <w:rPr/>
        <w:t xml:space="preserve">Their are a limtied number of timers on each mcu so use with acre </w:t>
      </w:r>
    </w:p>
    <w:p>
      <w:pPr>
        <w:ilvl w:val="0"/>
        <w:outlineLvl w:val="9"/>
        <w:rPr/>
      </w:pPr>
      <w:r>
        <w:rPr/>
        <w:t xml:space="preserve">Their complex to configure </w:t>
      </w:r>
    </w:p>
    <w:p>
      <w:pPr>
        <w:ilvl w:val="0"/>
        <w:outlineLvl w:val="9"/>
        <w:rPr/>
      </w:pPr>
      <w:r>
        <w:rPr/>
        <w:t xml:space="preserve">Can be hard to manage</w:t>
      </w:r>
    </w:p>
    <w:p>
      <w:pPr>
        <w:ilvl w:val="0"/>
        <w:outlineLvl w:val="9"/>
        <w:rPr/>
      </w:pPr>
      <w:r>
        <w:rPr/>
        <w:t xml:space="preserve">Each timer is more power and more pcb cost</w:t>
      </w:r>
    </w:p>
    <w:bookmarkEnd w:id="45"/>
    <w:bookmarkStart w:name="_MV3BS_22" w:id="47"/>
    <w:p>
      <w:pPr>
        <w:pStyle w:val="Heading4"/>
      </w:pPr>
      <w:bookmarkStart w:name="BRANCH_22" w:id="48"/>
      <w:r>
        <w:rPr/>
        <w:t xml:space="preserve">benefits</w:t>
      </w:r>
      <w:bookmarkEnd w:id="48"/>
    </w:p>
    <w:p>
      <w:pPr>
        <w:ilvl w:val="0"/>
        <w:outlineLvl w:val="9"/>
        <w:rPr/>
      </w:pPr>
      <w:r>
        <w:rPr/>
        <w:t xml:space="preserve">Precice timig with high resolution</w:t>
      </w:r>
    </w:p>
    <w:p>
      <w:pPr>
        <w:ilvl w:val="0"/>
        <w:outlineLvl w:val="9"/>
        <w:rPr/>
      </w:pPr>
      <w:r>
        <w:rPr/>
        <w:t xml:space="preserve">Operates independently of cpu exectuion</w:t>
      </w:r>
    </w:p>
    <w:bookmarkEnd w:id="47"/>
    <w:bookmarkStart w:name="_MV3BS_23" w:id="49"/>
    <w:p>
      <w:pPr>
        <w:pStyle w:val="Heading3"/>
      </w:pPr>
      <w:bookmarkStart w:name="_Toc4400095" w:id="94"/>
      <w:bookmarkStart w:name="BRANCH_23" w:id="50"/>
      <w:r>
        <w:rPr/>
        <w:t xml:space="preserve">Software timer</w:t>
      </w:r>
      <w:bookmarkEnd w:id="50"/>
      <w:bookmarkEnd w:id="94"/>
    </w:p>
    <w:p>
      <w:pPr>
        <w:ilvl w:val="0"/>
        <w:outlineLvl w:val="9"/>
        <w:rPr/>
      </w:pPr>
      <w:r>
        <w:rPr/>
        <w:t xml:space="preserve">Onr hardware timer can drive all software timers </w:t>
      </w:r>
    </w:p>
    <w:p>
      <w:pPr>
        <w:ilvl w:val="0"/>
        <w:outlineLvl w:val="9"/>
        <w:rPr/>
      </w:pPr>
      <w:r>
        <w:rPr/>
        <w:t xml:space="preserve">Each software timer is just a data structure in memory</w:t>
      </w:r>
    </w:p>
    <w:p>
      <w:pPr>
        <w:ilvl w:val="0"/>
        <w:outlineLvl w:val="9"/>
        <w:rPr/>
      </w:pPr>
      <w:r>
        <w:rPr/>
        <w:t xml:space="preserve">The rtos  kernel checks expiry on each tick</w:t>
      </w:r>
    </w:p>
    <w:p>
      <w:pPr>
        <w:ilvl w:val="0"/>
        <w:outlineLvl w:val="9"/>
        <w:rPr/>
      </w:pPr>
      <w:r>
        <w:rPr/>
        <w:t xml:space="preserve">Virtually unlimited in number(memory limited)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49"/>
    <w:bookmarkStart w:name="_MV3BS_24" w:id="51"/>
    <w:p>
      <w:pPr>
        <w:pStyle w:val="Heading4"/>
      </w:pPr>
      <w:bookmarkStart w:name="BRANCH_24" w:id="52"/>
      <w:r>
        <w:rPr/>
        <w:t xml:space="preserve">How they operate</w:t>
      </w:r>
      <w:bookmarkEnd w:id="52"/>
    </w:p>
    <w:p>
      <w:pPr>
        <w:ilvl w:val="0"/>
        <w:outlineLvl w:val="9"/>
        <w:rPr/>
      </w:pPr>
      <w:r>
        <w:rPr/>
        <w:t xml:space="preserve">Tick interrupt fires every 1ms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Timere services wakes up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Timer 1 target tick 1500 , counter 1500 pulse high </w:t>
      </w:r>
    </w:p>
    <w:bookmarkEnd w:id="51"/>
    <w:bookmarkStart w:name="_MV3BS_25" w:id="53"/>
    <w:p>
      <w:pPr>
        <w:pStyle w:val="Heading4"/>
      </w:pPr>
      <w:bookmarkStart w:name="BRANCH_25" w:id="54"/>
      <w:r>
        <w:rPr/>
        <w:t xml:space="preserve">Types</w:t>
      </w:r>
      <w:bookmarkEnd w:id="54"/>
    </w:p>
    <w:p>
      <w:pPr/>
      <w:r>
        <w:rPr/>
        <w:t xml:space="preserve"/>
      </w:r>
    </w:p>
    <w:bookmarkEnd w:id="53"/>
    <w:bookmarkStart w:name="_MV3BS_26" w:id="55"/>
    <w:p>
      <w:pPr>
        <w:pStyle w:val="Heading5"/>
      </w:pPr>
      <w:bookmarkStart w:name="BRANCH_26" w:id="56"/>
      <w:r>
        <w:rPr/>
        <w:t xml:space="preserve">Oneshot</w:t>
      </w:r>
      <w:bookmarkEnd w:id="56"/>
    </w:p>
    <w:p>
      <w:pPr>
        <w:ilvl w:val="0"/>
        <w:outlineLvl w:val="9"/>
        <w:rPr/>
      </w:pPr>
      <w:r>
        <w:rPr/>
        <w:t xml:space="preserve">Used onces and then it is dormant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55"/>
    <w:bookmarkStart w:name="_MV3BS_27" w:id="57"/>
    <w:p>
      <w:pPr>
        <w:pStyle w:val="Heading5"/>
      </w:pPr>
      <w:bookmarkStart w:name="BRANCH_27" w:id="58"/>
      <w:r>
        <w:rPr/>
        <w:t xml:space="preserve">Auto reload</w:t>
      </w:r>
      <w:bookmarkEnd w:id="58"/>
    </w:p>
    <w:p>
      <w:pPr>
        <w:ilvl w:val="0"/>
        <w:outlineLvl w:val="9"/>
        <w:rPr/>
      </w:pPr>
      <w:r>
        <w:rPr/>
        <w:t xml:space="preserve">Cyclic does not go dormant it is like an alarm clock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57"/>
    <w:bookmarkStart w:name="_MV3BS_28" w:id="59"/>
    <w:p>
      <w:pPr>
        <w:pStyle w:val="Heading4"/>
      </w:pPr>
      <w:bookmarkStart w:name="BRANCH_28" w:id="60"/>
      <w:r>
        <w:rPr/>
        <w:t xml:space="preserve">States</w:t>
      </w:r>
      <w:bookmarkEnd w:id="60"/>
    </w:p>
    <w:p>
      <w:pPr/>
      <w:r>
        <w:rPr/>
        <w:t xml:space="preserve"/>
      </w:r>
    </w:p>
    <w:bookmarkEnd w:id="59"/>
    <w:bookmarkStart w:name="_MV3BS_29" w:id="61"/>
    <w:p>
      <w:pPr>
        <w:pStyle w:val="Heading5"/>
      </w:pPr>
      <w:bookmarkStart w:name="BRANCH_29" w:id="62"/>
      <w:r>
        <w:rPr/>
        <w:t xml:space="preserve">dormant</w:t>
      </w:r>
      <w:bookmarkEnd w:id="62"/>
    </w:p>
    <w:p>
      <w:pPr>
        <w:ilvl w:val="0"/>
        <w:outlineLvl w:val="9"/>
        <w:rPr/>
      </w:pPr>
      <w:r>
        <w:rPr/>
        <w:t xml:space="preserve">Does not check the call back again it is done and will not fire</w:t>
      </w:r>
    </w:p>
    <w:bookmarkEnd w:id="61"/>
    <w:bookmarkStart w:name="_MV3BS_30" w:id="63"/>
    <w:p>
      <w:pPr>
        <w:pStyle w:val="Heading5"/>
      </w:pPr>
      <w:bookmarkStart w:name="BRANCH_30" w:id="64"/>
      <w:r>
        <w:rPr/>
        <w:t xml:space="preserve">running</w:t>
      </w:r>
      <w:bookmarkEnd w:id="64"/>
    </w:p>
    <w:p>
      <w:pPr>
        <w:ilvl w:val="0"/>
        <w:outlineLvl w:val="9"/>
        <w:rPr/>
      </w:pPr>
      <w:r>
        <w:rPr/>
        <w:t xml:space="preserve">Timer is counting down and will send call backs when requested.</w:t>
      </w:r>
    </w:p>
    <w:bookmarkEnd w:id="63"/>
    <w:bookmarkStart w:name="_MV3BS_31" w:id="65"/>
    <w:p>
      <w:pPr>
        <w:pStyle w:val="Heading4"/>
      </w:pPr>
      <w:bookmarkStart w:name="BRANCH_31" w:id="66"/>
      <w:r>
        <w:rPr/>
        <w:t xml:space="preserve">Creating a timer</w:t>
      </w:r>
      <w:bookmarkEnd w:id="66"/>
    </w:p>
    <w:p>
      <w:pPr/>
      <w:r>
        <w:rPr/>
        <w:t xml:space="preserve"/>
      </w:r>
    </w:p>
    <w:bookmarkEnd w:id="65"/>
    <w:bookmarkStart w:name="_MV3BS_32" w:id="67"/>
    <w:p>
      <w:pPr>
        <w:pStyle w:val="Heading5"/>
      </w:pPr>
      <w:bookmarkStart w:name="BRANCH_32" w:id="68"/>
      <w:r>
        <w:rPr/>
        <w:t xml:space="preserve">Task</w:t>
      </w:r>
      <w:bookmarkEnd w:id="68"/>
    </w:p>
    <w:p>
      <w:pPr/>
      <w:r>
        <w:rPr/>
        <w:t xml:space="preserve"/>
      </w:r>
    </w:p>
    <w:bookmarkEnd w:id="67"/>
    <w:bookmarkStart w:name="_MV3BS_33" w:id="69"/>
    <w:p>
      <w:pPr>
        <w:pStyle w:val="Heading5"/>
      </w:pPr>
      <w:bookmarkStart w:name="BRANCH_33" w:id="70"/>
      <w:r>
        <w:rPr/>
        <w:t xml:space="preserve">Example</w:t>
      </w:r>
      <w:bookmarkEnd w:id="70"/>
    </w:p>
    <w:p>
      <w:pPr>
        <w:ilvl w:val="0"/>
        <w:outlineLvl w:val="9"/>
        <w:rPr/>
      </w:pPr>
      <w:r>
        <w:rPr/>
        <w:t xml:space="preserve">TimmerHandle_t xLedTimer;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  <w:t xml:space="preserve">XledTimer = xTimerCreate(</w:t>
      </w:r>
    </w:p>
    <w:p>
      <w:pPr>
        <w:ilvl w:val="0"/>
        <w:outlineLvl w:val="9"/>
        <w:rPr/>
      </w:pPr>
      <w:r>
        <w:rPr/>
        <w:t xml:space="preserve">		"LEDTIMER",</w:t>
      </w:r>
    </w:p>
    <w:p>
      <w:pPr>
        <w:ilvl w:val="0"/>
        <w:outlineLvl w:val="9"/>
        <w:rPr/>
      </w:pPr>
      <w:r>
        <w:rPr/>
        <w:t xml:space="preserve">		pdMS_TO_TICKS(500,</w:t>
      </w:r>
    </w:p>
    <w:p>
      <w:pPr>
        <w:ilvl w:val="0"/>
        <w:outlineLvl w:val="9"/>
        <w:rPr/>
      </w:pPr>
      <w:r>
        <w:rPr/>
        <w:t xml:space="preserve">		pdTrue,</w:t>
      </w:r>
    </w:p>
    <w:p>
      <w:pPr>
        <w:ilvl w:val="0"/>
        <w:outlineLvl w:val="9"/>
        <w:rPr/>
      </w:pPr>
      <w:r>
        <w:rPr/>
        <w:t xml:space="preserve">		NULL,</w:t>
      </w:r>
    </w:p>
    <w:p>
      <w:pPr>
        <w:ilvl w:val="0"/>
        <w:outlineLvl w:val="9"/>
        <w:rPr/>
      </w:pPr>
      <w:r>
        <w:rPr/>
        <w:t xml:space="preserve">		vLedtimercallback,</w:t>
      </w:r>
    </w:p>
    <w:p>
      <w:pPr>
        <w:ilvl w:val="0"/>
        <w:outlineLvl w:val="9"/>
        <w:rPr/>
      </w:pPr>
      <w:r>
        <w:rPr/>
        <w:t xml:space="preserve">);</w:t>
      </w:r>
    </w:p>
    <w:p>
      <w:pPr>
        <w:ilvl w:val="0"/>
        <w:outlineLvl w:val="9"/>
        <w:rPr/>
      </w:pPr>
      <w:r>
        <w:rPr/>
      </w:r>
    </w:p>
    <w:p>
      <w:pPr>
        <w:ilvl w:val="0"/>
        <w:outlineLvl w:val="9"/>
        <w:rPr/>
      </w:pPr>
      <w:r>
        <w:rPr/>
      </w:r>
    </w:p>
    <w:bookmarkEnd w:id="69"/>
    <w:bookmarkStart w:name="_MV3BS_34" w:id="71"/>
    <w:p>
      <w:pPr>
        <w:pStyle w:val="Heading5"/>
      </w:pPr>
      <w:bookmarkStart w:name="BRANCH_34" w:id="72"/>
      <w:r>
        <w:rPr/>
        <w:t xml:space="preserve">Call back function</w:t>
      </w:r>
      <w:bookmarkEnd w:id="72"/>
    </w:p>
    <w:p>
      <w:pPr>
        <w:ilvl w:val="0"/>
        <w:outlineLvl w:val="9"/>
        <w:rPr/>
      </w:pPr>
      <w:r>
        <w:rPr/>
        <w:t xml:space="preserve">Keep it short and fast  don't call delays</w:t>
      </w:r>
    </w:p>
    <w:p>
      <w:pPr>
        <w:ilvl w:val="0"/>
        <w:outlineLvl w:val="9"/>
        <w:rPr/>
      </w:pPr>
      <w:r>
        <w:rPr/>
        <w:t xml:space="preserve">They are non blocking fucntions if they block then the system will miss its spec</w:t>
      </w:r>
    </w:p>
    <w:bookmarkEnd w:id="71"/>
    <w:bookmarkStart w:name="_MV3BS_35" w:id="73"/>
    <w:p>
      <w:pPr>
        <w:pStyle w:val="Heading4"/>
      </w:pPr>
      <w:bookmarkStart w:name="BRANCH_35" w:id="74"/>
      <w:r>
        <w:rPr/>
        <w:t xml:space="preserve">Timer service</w:t>
      </w:r>
      <w:bookmarkEnd w:id="74"/>
    </w:p>
    <w:p>
      <w:pPr>
        <w:ilvl w:val="0"/>
        <w:outlineLvl w:val="9"/>
        <w:rPr/>
      </w:pPr>
      <w:r>
        <w:rPr/>
        <w:t xml:space="preserve">Also know as the daemon task or timer service daemon </w:t>
      </w:r>
    </w:p>
    <w:bookmarkEnd w:id="73"/>
    <w:bookmarkStart w:name="_MV3BS_36" w:id="75"/>
    <w:p>
      <w:pPr>
        <w:pStyle w:val="Heading5"/>
      </w:pPr>
      <w:bookmarkStart w:name="BRANCH_36" w:id="76"/>
      <w:r>
        <w:rPr/>
        <w:t xml:space="preserve">Config for rtos</w:t>
      </w:r>
      <w:bookmarkEnd w:id="76"/>
    </w:p>
    <w:p>
      <w:pPr/>
      <w:r>
        <w:rPr/>
        <w:t xml:space="preserve"/>
      </w:r>
    </w:p>
    <w:bookmarkEnd w:id="75"/>
    <w:bookmarkStart w:name="_MV3BS_37" w:id="77"/>
    <w:p>
      <w:pPr>
        <w:pStyle w:val="Heading5"/>
      </w:pPr>
      <w:bookmarkStart w:name="BRANCH_37" w:id="78"/>
      <w:r>
        <w:rPr/>
        <w:t xml:space="preserve">Timer queue</w:t>
      </w:r>
      <w:bookmarkEnd w:id="78"/>
    </w:p>
    <w:p>
      <w:pPr>
        <w:ilvl w:val="0"/>
        <w:outlineLvl w:val="9"/>
        <w:rPr/>
      </w:pPr>
      <w:r>
        <w:rPr/>
        <w:t xml:space="preserve">Timer service commands </w:t>
      </w:r>
    </w:p>
    <w:p>
      <w:pPr>
        <w:ilvl w:val="0"/>
        <w:outlineLvl w:val="9"/>
        <w:rPr/>
      </w:pPr>
      <w:r>
        <w:rPr/>
        <w:t xml:space="preserve">start timer</w:t>
      </w:r>
    </w:p>
    <w:p>
      <w:pPr>
        <w:ilvl w:val="0"/>
        <w:outlineLvl w:val="9"/>
        <w:rPr/>
      </w:pPr>
      <w:r>
        <w:rPr/>
        <w:t xml:space="preserve">Stop timer</w:t>
      </w:r>
    </w:p>
    <w:p>
      <w:pPr>
        <w:ilvl w:val="0"/>
        <w:outlineLvl w:val="9"/>
        <w:rPr/>
      </w:pPr>
      <w:r>
        <w:rPr/>
        <w:t xml:space="preserve">Reset timer</w:t>
      </w:r>
    </w:p>
    <w:p>
      <w:pPr>
        <w:ilvl w:val="0"/>
        <w:outlineLvl w:val="9"/>
        <w:rPr/>
      </w:pPr>
      <w:r>
        <w:rPr/>
        <w:t xml:space="preserve">Change timer</w:t>
      </w:r>
    </w:p>
    <w:p>
      <w:pPr>
        <w:ilvl w:val="0"/>
        <w:outlineLvl w:val="9"/>
        <w:rPr/>
      </w:pPr>
      <w:r>
        <w:rPr/>
        <w:t xml:space="preserve"> </w:t>
      </w:r>
    </w:p>
    <w:bookmarkEnd w:id="77"/>
    <w:bookmarkStart w:name="_MV3BS_38" w:id="79"/>
    <w:p>
      <w:pPr>
        <w:pStyle w:val="Heading1"/>
      </w:pPr>
      <w:bookmarkStart w:name="_Toc4400096" w:id="95"/>
      <w:bookmarkStart w:name="BRANCH_38" w:id="80"/>
      <w:r>
        <w:rPr/>
        <w:t xml:space="preserve">Lab</w:t>
      </w:r>
      <w:bookmarkEnd w:id="80"/>
      <w:bookmarkEnd w:id="95"/>
    </w:p>
    <w:p>
      <w:pPr/>
      <w:r>
        <w:rPr/>
        <w:t xml:space="preserve"/>
      </w:r>
    </w:p>
    <w:bookmarkEnd w:id="79"/>
    <w:bookmarkStart w:name="_MV3BS_39" w:id="81"/>
    <w:p>
      <w:pPr>
        <w:pStyle w:val="Heading2"/>
      </w:pPr>
      <w:bookmarkStart w:name="_Toc4400097" w:id="96"/>
      <w:bookmarkStart w:name="BRANCH_39" w:id="82"/>
      <w:r>
        <w:rPr/>
        <w:t xml:space="preserve">Topic</w:t>
      </w:r>
      <w:bookmarkEnd w:id="82"/>
      <w:bookmarkEnd w:id="96"/>
    </w:p>
    <w:p>
      <w:pPr/>
      <w:r>
        <w:rPr/>
        <w:t xml:space="preserve"/>
      </w:r>
    </w:p>
    <w:bookmarkEnd w:id="81"/>
    <w:bookmarkStart w:name="_MV3BS_40" w:id="83"/>
    <w:p>
      <w:pPr>
        <w:pStyle w:val="Heading1"/>
      </w:pPr>
      <w:bookmarkStart w:name="_Toc4400098" w:id="97"/>
      <w:bookmarkStart w:name="BRANCH_40" w:id="84"/>
      <w:r>
        <w:rPr/>
        <w:t xml:space="preserve">Coursework</w:t>
      </w:r>
      <w:bookmarkEnd w:id="84"/>
      <w:bookmarkEnd w:id="97"/>
    </w:p>
    <w:p>
      <w:pPr/>
      <w:r>
        <w:rPr/>
        <w:t xml:space="preserve"/>
      </w:r>
    </w:p>
    <w:bookmarkEnd w:id="83"/>
    <w:bookmarkStart w:name="_MV3BS_41" w:id="85"/>
    <w:p>
      <w:pPr>
        <w:pStyle w:val="Heading2"/>
      </w:pPr>
      <w:bookmarkStart w:name="_Toc4400099" w:id="98"/>
      <w:bookmarkStart w:name="BRANCH_41" w:id="86"/>
      <w:r>
        <w:rPr/>
        <w:t xml:space="preserve">Timers</w:t>
      </w:r>
      <w:bookmarkEnd w:id="86"/>
      <w:bookmarkEnd w:id="98"/>
    </w:p>
    <w:p>
      <w:pPr>
        <w:ilvl w:val="0"/>
        <w:outlineLvl w:val="9"/>
        <w:rPr/>
      </w:pPr>
      <w:r>
        <w:rPr/>
        <w:t xml:space="preserve">Expect these to appear in the course work its something critical to the system</w:t>
      </w:r>
    </w:p>
    <w:p>
      <w:pPr>
        <w:ilvl w:val="0"/>
        <w:outlineLvl w:val="9"/>
        <w:rPr/>
      </w:pPr>
      <w:r>
        <w:rPr/>
      </w:r>
    </w:p>
    <w:bookmarkEnd w:id="85"/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DA1" w:rsidRDefault="00A91DA1" w:rsidP="00C85CF0">
      <w:pPr>
        <w:spacing w:after="0" w:line="240" w:lineRule="auto"/>
      </w:pPr>
      <w:r>
        <w:separator/>
      </w:r>
    </w:p>
  </w:endnote>
  <w:endnote w:type="continuationSeparator" w:id="0">
    <w:p w:rsidR="00A91DA1" w:rsidRDefault="00A91DA1" w:rsidP="00C85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5CF0" w:rsidRDefault="00C85CF0">
    <w:pPr>
      <w:pStyle w:val="Footer"/>
      <w:pBdr>
        <w:bottom w:val="single" w:sz="6" w:space="1" w:color="auto"/>
      </w:pBdr>
    </w:pPr>
  </w:p>
  <w:p w:rsidR="00886596" w:rsidRDefault="00A91DA1" w:rsidP="007657C6">
    <w:pPr>
      <w:pStyle w:val="Footer"/>
      <w:jc w:val="center"/>
    </w:pPr>
    <w:sdt>
      <w:sdtPr>
        <w:rPr>
          <w:rFonts w:ascii="Calibri" w:hAnsi="Calibri"/>
          <w:caps/>
          <w:color w:val="2E74B5"/>
        </w:rPr>
        <w:alias w:val="Title"/>
        <w:tag w:val=""/>
        <w:id w:val="153817631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657C6" w:rsidRPr="007657C6">
          <w:rPr>
            <w:rStyle w:val="PlaceholderText"/>
            <w:rFonts w:ascii="Calibri" w:hAnsi="Calibri"/>
            <w:caps/>
            <w:color w:val="2E74B5"/>
          </w:rPr>
          <w:t>[Title]</w:t>
        </w:r>
      </w:sdtContent>
    </w:sdt>
    <w:r w:rsidR="007657C6">
      <w:t xml:space="preserve"> </w:t>
    </w:r>
    <w:r w:rsidR="00AE5846">
      <w:t xml:space="preserve">| </w:t>
    </w:r>
    <w:r w:rsidR="00886596">
      <w:rPr>
        <w:rFonts w:ascii="Calibri" w:hAnsi="Calibri"/>
        <w:caps/>
      </w:rPr>
      <w:fldChar w:fldCharType="begin"/>
    </w:r>
    <w:r w:rsidR="00886596" w:rsidRPr="00886596">
      <w:rPr>
        <w:rFonts w:ascii="Calibri" w:hAnsi="Calibri"/>
        <w:caps/>
      </w:rPr>
      <w:instrText xml:space="preserve"> DATE  \@ "MMMM d, yyyy"  \* MERGEFORMAT </w:instrText>
    </w:r>
    <w:r w:rsidR="00886596">
      <w:rPr>
        <w:rFonts w:ascii="Calibri" w:hAnsi="Calibri"/>
        <w:caps/>
      </w:rPr>
      <w:fldChar w:fldCharType="separate"/>
    </w:r>
    <w:r w:rsidR="00B173D2">
      <w:rPr>
        <w:rFonts w:ascii="Calibri" w:hAnsi="Calibri"/>
        <w:caps/>
        <w:noProof/>
      </w:rPr>
      <w:t>February</w:t>
    </w:r>
    <w:r w:rsidR="00B173D2" w:rsidRPr="00B173D2">
      <w:rPr>
        <w:noProof/>
      </w:rPr>
      <w:t xml:space="preserve"> 17, 2015</w:t>
    </w:r>
    <w:r w:rsidR="00886596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DA1" w:rsidRDefault="00A91DA1" w:rsidP="00C85CF0">
      <w:pPr>
        <w:spacing w:after="0" w:line="240" w:lineRule="auto"/>
      </w:pPr>
      <w:r>
        <w:separator/>
      </w:r>
    </w:p>
  </w:footnote>
  <w:footnote w:type="continuationSeparator" w:id="0">
    <w:p w:rsidR="00A91DA1" w:rsidRDefault="00A91DA1" w:rsidP="00C85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6428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10DE4708"/>
    <w:multiLevelType w:val="hybridMultilevel"/>
    <w:tmpl w:val="F3BABD3E"/>
    <w:lvl w:ilvl="0" w:tplc="8CA4D3A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D63C3"/>
    <w:multiLevelType w:val="multilevel"/>
    <w:tmpl w:val="92E8453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4656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69041695"/>
    <w:multiLevelType w:val="hybridMultilevel"/>
    <w:tmpl w:val="2A74E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3D2"/>
    <w:rsid w:val="000453E3"/>
    <w:rsid w:val="000531BB"/>
    <w:rsid w:val="000600E6"/>
    <w:rsid w:val="00110819"/>
    <w:rsid w:val="00186491"/>
    <w:rsid w:val="001B62C2"/>
    <w:rsid w:val="0022057B"/>
    <w:rsid w:val="0032178A"/>
    <w:rsid w:val="004214E0"/>
    <w:rsid w:val="0051774C"/>
    <w:rsid w:val="00596FA9"/>
    <w:rsid w:val="00611B0D"/>
    <w:rsid w:val="00663387"/>
    <w:rsid w:val="006764D7"/>
    <w:rsid w:val="007657C6"/>
    <w:rsid w:val="007848D8"/>
    <w:rsid w:val="007A12A3"/>
    <w:rsid w:val="007A7ED2"/>
    <w:rsid w:val="008544B2"/>
    <w:rsid w:val="00856B74"/>
    <w:rsid w:val="00886596"/>
    <w:rsid w:val="00A70546"/>
    <w:rsid w:val="00A91DA1"/>
    <w:rsid w:val="00AB2AA1"/>
    <w:rsid w:val="00AB6B40"/>
    <w:rsid w:val="00AE5846"/>
    <w:rsid w:val="00B13B29"/>
    <w:rsid w:val="00B173D2"/>
    <w:rsid w:val="00BA69E4"/>
    <w:rsid w:val="00BB1C66"/>
    <w:rsid w:val="00BE1118"/>
    <w:rsid w:val="00C53DDD"/>
    <w:rsid w:val="00C85CF0"/>
    <w:rsid w:val="00CF7939"/>
    <w:rsid w:val="00D20AF9"/>
    <w:rsid w:val="00D25274"/>
    <w:rsid w:val="00D35A83"/>
    <w:rsid w:val="00DB36E4"/>
    <w:rsid w:val="00E64889"/>
    <w:rsid w:val="00F706E8"/>
    <w:rsid w:val="00F823B2"/>
    <w:rsid w:val="00F940C3"/>
    <w:rsid w:val="00FA5441"/>
    <w:rsid w:val="00F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K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491"/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73D2"/>
    <w:pPr>
      <w:numPr>
        <w:numId w:val="5"/>
      </w:numPr>
      <w:pBdr>
        <w:bottom w:val="single" w:sz="4" w:space="1" w:color="auto"/>
      </w:pBdr>
      <w:spacing w:before="160"/>
      <w:outlineLvl w:val="0"/>
    </w:pPr>
    <w:rPr>
      <w:rFonts w:cs="Arial"/>
      <w:b/>
      <w:cap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173D2"/>
    <w:pPr>
      <w:numPr>
        <w:ilvl w:val="1"/>
        <w:numId w:val="5"/>
      </w:numPr>
      <w:pBdr>
        <w:bottom w:val="single" w:sz="4" w:space="1" w:color="auto"/>
      </w:pBdr>
      <w:spacing w:before="160"/>
      <w:outlineLvl w:val="1"/>
    </w:pPr>
    <w:rPr>
      <w:rFonts w:cs="Arial"/>
      <w:b/>
      <w:caps/>
      <w:color w:val="2E74B5"/>
      <w:sz w:val="27"/>
      <w:szCs w:val="27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B173D2"/>
    <w:pPr>
      <w:numPr>
        <w:ilvl w:val="2"/>
      </w:numPr>
      <w:outlineLvl w:val="2"/>
    </w:pPr>
    <w:rPr>
      <w:sz w:val="26"/>
    </w:rPr>
  </w:style>
  <w:style w:type="paragraph" w:styleId="Heading4">
    <w:name w:val="heading 4"/>
    <w:basedOn w:val="Heading2"/>
    <w:next w:val="Normal"/>
    <w:link w:val="Heading4Char"/>
    <w:autoRedefine/>
    <w:uiPriority w:val="9"/>
    <w:unhideWhenUsed/>
    <w:qFormat/>
    <w:rsid w:val="00B173D2"/>
    <w:pPr>
      <w:numPr>
        <w:ilvl w:val="3"/>
      </w:numPr>
      <w:outlineLvl w:val="3"/>
    </w:pPr>
    <w:rPr>
      <w:sz w:val="25"/>
    </w:rPr>
  </w:style>
  <w:style w:type="paragraph" w:styleId="Heading5">
    <w:name w:val="heading 5"/>
    <w:basedOn w:val="Heading2"/>
    <w:next w:val="Normal"/>
    <w:link w:val="Heading5Char"/>
    <w:autoRedefine/>
    <w:uiPriority w:val="9"/>
    <w:unhideWhenUsed/>
    <w:qFormat/>
    <w:rsid w:val="00B173D2"/>
    <w:pPr>
      <w:numPr>
        <w:ilvl w:val="4"/>
      </w:numPr>
      <w:outlineLvl w:val="4"/>
    </w:pPr>
    <w:rPr>
      <w:sz w:val="24"/>
    </w:rPr>
  </w:style>
  <w:style w:type="paragraph" w:styleId="Heading6">
    <w:name w:val="heading 6"/>
    <w:basedOn w:val="Heading2"/>
    <w:next w:val="Normal"/>
    <w:link w:val="Heading6Char"/>
    <w:autoRedefine/>
    <w:uiPriority w:val="9"/>
    <w:unhideWhenUsed/>
    <w:qFormat/>
    <w:rsid w:val="00B173D2"/>
    <w:pPr>
      <w:numPr>
        <w:ilvl w:val="5"/>
      </w:numPr>
      <w:outlineLvl w:val="5"/>
    </w:pPr>
    <w:rPr>
      <w:sz w:val="23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173D2"/>
    <w:pPr>
      <w:keepNext/>
      <w:keepLines/>
      <w:numPr>
        <w:ilvl w:val="6"/>
        <w:numId w:val="5"/>
      </w:numPr>
      <w:pBdr>
        <w:bottom w:val="single" w:sz="4" w:space="1" w:color="auto"/>
      </w:pBdr>
      <w:spacing w:before="160"/>
      <w:outlineLvl w:val="6"/>
    </w:pPr>
    <w:rPr>
      <w:rFonts w:ascii="Calibri" w:eastAsiaTheme="majorEastAsia" w:hAnsi="Calibri" w:cstheme="majorBidi"/>
      <w:b/>
      <w:caps/>
      <w:color w:val="2E74B5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F0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F0"/>
    <w:pPr>
      <w:keepNext/>
      <w:keepLines/>
      <w:numPr>
        <w:ilvl w:val="8"/>
        <w:numId w:val="5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CF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8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F0"/>
  </w:style>
  <w:style w:type="paragraph" w:styleId="Footer">
    <w:name w:val="footer"/>
    <w:basedOn w:val="Normal"/>
    <w:link w:val="FooterChar"/>
    <w:uiPriority w:val="99"/>
    <w:unhideWhenUsed/>
    <w:rsid w:val="00C8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CF0"/>
  </w:style>
  <w:style w:type="paragraph" w:styleId="NoSpacing">
    <w:name w:val="No Spacing"/>
    <w:link w:val="NoSpacingChar"/>
    <w:uiPriority w:val="1"/>
    <w:qFormat/>
    <w:rsid w:val="00C85C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85CF0"/>
  </w:style>
  <w:style w:type="character" w:customStyle="1" w:styleId="Heading1Char">
    <w:name w:val="Heading 1 Char"/>
    <w:basedOn w:val="DefaultParagraphFont"/>
    <w:link w:val="Heading1"/>
    <w:uiPriority w:val="9"/>
    <w:rsid w:val="00B173D2"/>
    <w:rPr>
      <w:rFonts w:cs="Arial"/>
      <w:b/>
      <w:caps/>
      <w:color w:val="2E74B5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63387"/>
    <w:pPr>
      <w:numPr>
        <w:numId w:val="0"/>
      </w:num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A12A3"/>
    <w:pPr>
      <w:tabs>
        <w:tab w:val="right" w:leader="dot" w:pos="9350"/>
      </w:tabs>
      <w:spacing w:after="10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173D2"/>
    <w:pPr>
      <w:tabs>
        <w:tab w:val="left" w:pos="1320"/>
        <w:tab w:val="right" w:leader="dot" w:pos="9350"/>
      </w:tabs>
      <w:spacing w:after="100"/>
    </w:pPr>
    <w:rPr>
      <w:rFonts w:cs="Times New Roman"/>
      <w:b/>
    </w:rPr>
  </w:style>
  <w:style w:type="paragraph" w:styleId="TOC3">
    <w:name w:val="toc 3"/>
    <w:basedOn w:val="Normal"/>
    <w:next w:val="Normal"/>
    <w:autoRedefine/>
    <w:uiPriority w:val="39"/>
    <w:unhideWhenUsed/>
    <w:rsid w:val="007A12A3"/>
    <w:pPr>
      <w:tabs>
        <w:tab w:val="right" w:leader="dot" w:pos="9350"/>
      </w:tabs>
      <w:spacing w:after="100"/>
    </w:pPr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173D2"/>
    <w:rPr>
      <w:rFonts w:cs="Arial"/>
      <w:b/>
      <w:caps/>
      <w:color w:val="2E74B5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B173D2"/>
    <w:rPr>
      <w:rFonts w:cs="Arial"/>
      <w:b/>
      <w:caps/>
      <w:color w:val="2E74B5"/>
      <w:sz w:val="26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73D2"/>
    <w:rPr>
      <w:rFonts w:cs="Arial"/>
      <w:b/>
      <w:caps/>
      <w:color w:val="2E74B5"/>
      <w:sz w:val="25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173D2"/>
    <w:rPr>
      <w:rFonts w:cs="Arial"/>
      <w:b/>
      <w:caps/>
      <w:color w:val="2E74B5"/>
      <w:sz w:val="24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B173D2"/>
    <w:rPr>
      <w:rFonts w:cs="Arial"/>
      <w:b/>
      <w:caps/>
      <w:color w:val="2E74B5"/>
      <w:sz w:val="23"/>
      <w:szCs w:val="2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D2"/>
    <w:rPr>
      <w:rFonts w:ascii="Calibri" w:eastAsiaTheme="majorEastAsia" w:hAnsi="Calibri" w:cstheme="majorBidi"/>
      <w:b/>
      <w:caps/>
      <w:color w:val="2E74B5"/>
      <w:sz w:val="22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F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F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5CF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35A83"/>
    <w:pPr>
      <w:pBdr>
        <w:bottom w:val="single" w:sz="4" w:space="1" w:color="auto"/>
      </w:pBdr>
    </w:pPr>
    <w:rPr>
      <w:rFonts w:ascii="Arial" w:hAnsi="Arial" w:cs="Arial"/>
      <w:b/>
      <w:caps/>
      <w:color w:val="2E74B5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35A83"/>
    <w:rPr>
      <w:rFonts w:ascii="Arial" w:hAnsi="Arial" w:cs="Arial"/>
      <w:b/>
      <w:caps/>
      <w:color w:val="2E74B5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F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F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85CF0"/>
    <w:rPr>
      <w:b/>
      <w:bCs/>
    </w:rPr>
  </w:style>
  <w:style w:type="character" w:styleId="Emphasis">
    <w:name w:val="Emphasis"/>
    <w:basedOn w:val="DefaultParagraphFont"/>
    <w:uiPriority w:val="20"/>
    <w:qFormat/>
    <w:rsid w:val="00C85CF0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85CF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5CF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F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F0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85CF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5CF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85CF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85CF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85CF0"/>
    <w:rPr>
      <w:b/>
      <w:bCs/>
      <w:caps w:val="0"/>
      <w:smallCaps/>
      <w:spacing w:val="0"/>
    </w:rPr>
  </w:style>
  <w:style w:type="character" w:styleId="Hyperlink">
    <w:name w:val="Hyperlink"/>
    <w:basedOn w:val="DefaultParagraphFont"/>
    <w:uiPriority w:val="99"/>
    <w:unhideWhenUsed/>
    <w:rsid w:val="007A12A3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A12A3"/>
    <w:pPr>
      <w:tabs>
        <w:tab w:val="right" w:leader="dot" w:pos="9350"/>
      </w:tabs>
      <w:spacing w:after="100"/>
    </w:pPr>
  </w:style>
  <w:style w:type="paragraph" w:styleId="TOC5">
    <w:name w:val="toc 5"/>
    <w:basedOn w:val="Normal"/>
    <w:next w:val="Normal"/>
    <w:autoRedefine/>
    <w:uiPriority w:val="39"/>
    <w:unhideWhenUsed/>
    <w:rsid w:val="007A12A3"/>
    <w:pPr>
      <w:tabs>
        <w:tab w:val="right" w:leader="dot" w:pos="9350"/>
      </w:tabs>
      <w:spacing w:after="100"/>
    </w:pPr>
  </w:style>
  <w:style w:type="paragraph" w:styleId="TOC6">
    <w:name w:val="toc 6"/>
    <w:basedOn w:val="Normal"/>
    <w:next w:val="Normal"/>
    <w:autoRedefine/>
    <w:uiPriority w:val="39"/>
    <w:unhideWhenUsed/>
    <w:rsid w:val="007A12A3"/>
    <w:pPr>
      <w:tabs>
        <w:tab w:val="right" w:leader="dot" w:pos="9350"/>
      </w:tabs>
      <w:spacing w:after="100"/>
    </w:p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omments" Target="comments.xml" Id="rId12" /><Relationship Type="http://schemas.openxmlformats.org/officeDocument/2006/relationships/image" Target="media/pic00001.png" Id="rId1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BA81CEA765749D895689DC7C3808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1B9F0-8FFB-4E5E-8CFD-F4072DA33DDC}"/>
      </w:docPartPr>
      <w:docPartBody>
        <w:p w:rsidR="00000000" w:rsidRDefault="005A20A1">
          <w:pPr>
            <w:pStyle w:val="8BA81CEA765749D895689DC7C380867D"/>
          </w:pPr>
          <w:r w:rsidRPr="00DB6BAB">
            <w:rPr>
              <w:rStyle w:val="PlaceholderText"/>
            </w:rPr>
            <w:t>Real time embedded systems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A1"/>
    <w:rsid w:val="005A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BA81CEA765749D895689DC7C380867D">
    <w:name w:val="8BA81CEA765749D895689DC7C3808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9058-DABE-47D7-AF33-D682A778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Mixture - new</Template>
  <TotalTime>2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578</CharactersWithSpaces>
  <SharedDoc>false</SharedDoc>
  <HyperlinksChanged>false</HyperlinksChanged>
  <AppVersion>15.0000</AppVersion>
  <Company>HP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1</cp:revision>
  <dc:creator>alex gravatt</dc:creator>
  <cp:keywords/>
  <dc:description/>
  <cp:category/>
  <dc:subject/>
  <dc:title>Real time embedded systems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VEXPORT">
    <vt:lpwstr>Exported from MatchWare MindView</vt:lpwstr>
  </property>
</Properties>
</file>